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eetkatablic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4" w:type="dxa"/>
          <w:bottom w:w="360" w:type="dxa"/>
          <w:right w:w="144" w:type="dxa"/>
        </w:tblCellMar>
        <w:tblLook w:val="04A0" w:firstRow="1" w:lastRow="0" w:firstColumn="1" w:lastColumn="0" w:noHBand="0" w:noVBand="1"/>
        <w:tblDescription w:val="Tablica izgleda za osnovni životopis"/>
      </w:tblPr>
      <w:tblGrid>
        <w:gridCol w:w="2039"/>
        <w:gridCol w:w="7347"/>
      </w:tblGrid>
      <w:tr w:rsidR="00067C38" w14:paraId="3A191742" w14:textId="77777777">
        <w:tc>
          <w:tcPr>
            <w:tcW w:w="2074" w:type="dxa"/>
          </w:tcPr>
          <w:p w14:paraId="6F7FF870" w14:textId="77777777" w:rsidR="00067C38" w:rsidRDefault="00067C38"/>
        </w:tc>
        <w:tc>
          <w:tcPr>
            <w:tcW w:w="7646" w:type="dxa"/>
            <w:tcMar>
              <w:bottom w:w="576" w:type="dxa"/>
            </w:tcMar>
          </w:tcPr>
          <w:p w14:paraId="1B6ADE7F" w14:textId="5861297D" w:rsidR="00067C38" w:rsidRDefault="00FC6710">
            <w:pPr>
              <w:pStyle w:val="Imeiprezime"/>
            </w:pPr>
            <w:sdt>
              <w:sdtPr>
                <w:alias w:val="Vaše ime i prezime"/>
                <w:tag w:val=""/>
                <w:id w:val="-936988443"/>
                <w:placeholder>
                  <w:docPart w:val="32E8E90396E14F22BF63C586E1ED29A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EndPr/>
              <w:sdtContent>
                <w:r w:rsidR="00FA7F1F">
                  <w:t>lUCIJA BOSAK</w:t>
                </w:r>
              </w:sdtContent>
            </w:sdt>
          </w:p>
          <w:p w14:paraId="6DE660B6" w14:textId="25A5242B" w:rsidR="00067C38" w:rsidRDefault="00FA7F1F">
            <w:r>
              <w:rPr>
                <w:rStyle w:val="Istaknuto"/>
                <w:lang w:bidi="hr-HR"/>
              </w:rPr>
              <w:t xml:space="preserve">Matije Gupca 24, 31325 </w:t>
            </w:r>
            <w:proofErr w:type="spellStart"/>
            <w:r>
              <w:rPr>
                <w:rStyle w:val="Istaknuto"/>
                <w:lang w:bidi="hr-HR"/>
              </w:rPr>
              <w:t>Čeminac</w:t>
            </w:r>
            <w:proofErr w:type="spellEnd"/>
            <w:r w:rsidR="00716661">
              <w:rPr>
                <w:rStyle w:val="Istaknuto"/>
                <w:lang w:bidi="hr-HR"/>
              </w:rPr>
              <w:t>  |  </w:t>
            </w:r>
            <w:r>
              <w:t>lucijabosak1@gmail.com</w:t>
            </w:r>
            <w:r w:rsidR="00716661">
              <w:rPr>
                <w:rStyle w:val="Istaknuto"/>
                <w:lang w:bidi="hr-HR"/>
              </w:rPr>
              <w:t>  |  </w:t>
            </w:r>
            <w:r>
              <w:t>091/1188-044</w:t>
            </w:r>
          </w:p>
        </w:tc>
      </w:tr>
      <w:tr w:rsidR="00067C38" w14:paraId="51D2E660" w14:textId="77777777">
        <w:tc>
          <w:tcPr>
            <w:tcW w:w="2074" w:type="dxa"/>
          </w:tcPr>
          <w:p w14:paraId="6F9E239A" w14:textId="77777777" w:rsidR="00067C38" w:rsidRDefault="00716661">
            <w:pPr>
              <w:pStyle w:val="Naslov1"/>
              <w:outlineLvl w:val="0"/>
            </w:pPr>
            <w:r>
              <w:rPr>
                <w:lang w:bidi="hr-HR"/>
              </w:rPr>
              <w:t>Cilj</w:t>
            </w:r>
          </w:p>
        </w:tc>
        <w:tc>
          <w:tcPr>
            <w:tcW w:w="7646" w:type="dxa"/>
          </w:tcPr>
          <w:p w14:paraId="20C8C8FA" w14:textId="031922E6" w:rsidR="00067C38" w:rsidRDefault="00FA7F1F">
            <w:pPr>
              <w:spacing w:after="180"/>
            </w:pPr>
            <w:r>
              <w:t>Razvijati svoje vještine, doprinositi timu i ostvariti dugoročan profesionalni napredak.</w:t>
            </w:r>
          </w:p>
        </w:tc>
      </w:tr>
      <w:tr w:rsidR="00067C38" w14:paraId="7C1EAD6C" w14:textId="77777777">
        <w:tc>
          <w:tcPr>
            <w:tcW w:w="2074" w:type="dxa"/>
          </w:tcPr>
          <w:p w14:paraId="22DCDCA0" w14:textId="77777777" w:rsidR="00067C38" w:rsidRDefault="00716661">
            <w:pPr>
              <w:pStyle w:val="Naslov1"/>
              <w:outlineLvl w:val="0"/>
            </w:pPr>
            <w:r>
              <w:rPr>
                <w:lang w:bidi="hr-HR"/>
              </w:rPr>
              <w:t>Znanja i vještine</w:t>
            </w:r>
          </w:p>
        </w:tc>
        <w:tc>
          <w:tcPr>
            <w:tcW w:w="7646" w:type="dxa"/>
          </w:tcPr>
          <w:p w14:paraId="0E08A13F" w14:textId="47362CCE" w:rsidR="00067C38" w:rsidRDefault="00FA7F1F">
            <w:pPr>
              <w:spacing w:after="180"/>
            </w:pPr>
            <w:r>
              <w:t>Komunikativnost i ljubaznost, odgovornost i pouzdanost, organiziranost i urednost. Rad na računalu( MS Office – Word, Excel, PowerPoint), poznavanje rada na internetu i e-mail</w:t>
            </w:r>
            <w:r w:rsidR="001A2D02">
              <w:t xml:space="preserve"> komunikacije. Strani jezik(engleski). Vozačka dozvola B kategorije. Samostalnost u radu. Brzo usvajanje novih znanja.</w:t>
            </w:r>
          </w:p>
        </w:tc>
      </w:tr>
      <w:tr w:rsidR="00067C38" w14:paraId="69198009" w14:textId="77777777">
        <w:tc>
          <w:tcPr>
            <w:tcW w:w="2074" w:type="dxa"/>
          </w:tcPr>
          <w:p w14:paraId="3FF009A3" w14:textId="77777777" w:rsidR="00067C38" w:rsidRDefault="00716661">
            <w:pPr>
              <w:pStyle w:val="Naslov1"/>
              <w:outlineLvl w:val="0"/>
            </w:pPr>
            <w:r>
              <w:rPr>
                <w:lang w:bidi="hr-HR"/>
              </w:rPr>
              <w:t>Iskustvo</w:t>
            </w:r>
          </w:p>
        </w:tc>
        <w:tc>
          <w:tcPr>
            <w:tcW w:w="7646" w:type="dxa"/>
          </w:tcPr>
          <w:p w14:paraId="76AE805D" w14:textId="4AA9A0CC" w:rsidR="00067C38" w:rsidRDefault="001A2D02">
            <w:pPr>
              <w:pStyle w:val="Naslov2"/>
              <w:outlineLvl w:val="1"/>
            </w:pPr>
            <w:r>
              <w:rPr>
                <w:rStyle w:val="Naglaeno"/>
              </w:rPr>
              <w:t xml:space="preserve">HIL-HOS </w:t>
            </w:r>
            <w:r w:rsidR="00716661">
              <w:rPr>
                <w:lang w:bidi="hr-HR"/>
              </w:rPr>
              <w:t xml:space="preserve"> </w:t>
            </w:r>
          </w:p>
          <w:p w14:paraId="1F7F5AEF" w14:textId="27316F16" w:rsidR="00067C38" w:rsidRDefault="001A2D02">
            <w:pPr>
              <w:pStyle w:val="Naslov3"/>
              <w:outlineLvl w:val="2"/>
            </w:pPr>
            <w:r>
              <w:t>12.12.2016.-13.04.2017.</w:t>
            </w:r>
          </w:p>
          <w:p w14:paraId="73D05312" w14:textId="1673184C" w:rsidR="00067C38" w:rsidRDefault="001A2D02">
            <w:pPr>
              <w:spacing w:after="180"/>
            </w:pPr>
            <w:r>
              <w:t>Prodaja brze hrane</w:t>
            </w:r>
          </w:p>
          <w:p w14:paraId="1A0FC7FC" w14:textId="0011CB26" w:rsidR="00067C38" w:rsidRDefault="001A2D02">
            <w:pPr>
              <w:pStyle w:val="Naslov2"/>
              <w:outlineLvl w:val="1"/>
            </w:pPr>
            <w:r>
              <w:rPr>
                <w:rStyle w:val="Naglaeno"/>
              </w:rPr>
              <w:t>CLUB CAFFE</w:t>
            </w:r>
            <w:r w:rsidR="00716661">
              <w:rPr>
                <w:lang w:bidi="hr-HR"/>
              </w:rPr>
              <w:t xml:space="preserve"> </w:t>
            </w:r>
          </w:p>
          <w:p w14:paraId="6A77DE7E" w14:textId="03B3C3F9" w:rsidR="00067C38" w:rsidRDefault="001A2D02">
            <w:pPr>
              <w:pStyle w:val="Naslov3"/>
              <w:outlineLvl w:val="2"/>
            </w:pPr>
            <w:r>
              <w:t>16.10.2017.-15.04.2019.</w:t>
            </w:r>
          </w:p>
          <w:p w14:paraId="5263DCB5" w14:textId="77777777" w:rsidR="00067C38" w:rsidRDefault="001A2D02">
            <w:pPr>
              <w:spacing w:after="180"/>
            </w:pPr>
            <w:r>
              <w:t>Konobar</w:t>
            </w:r>
          </w:p>
          <w:p w14:paraId="586E1DD0" w14:textId="1A131488" w:rsidR="001A2D02" w:rsidRDefault="001A2D02" w:rsidP="004078A0">
            <w:pPr>
              <w:rPr>
                <w:rStyle w:val="Naglaeno"/>
              </w:rPr>
            </w:pPr>
            <w:r>
              <w:rPr>
                <w:rStyle w:val="Naglaeno"/>
              </w:rPr>
              <w:t>KONZUM PLUS D.O.O.</w:t>
            </w:r>
          </w:p>
          <w:p w14:paraId="69077248" w14:textId="6C029A86" w:rsidR="004078A0" w:rsidRPr="004078A0" w:rsidRDefault="004078A0" w:rsidP="004078A0">
            <w:pPr>
              <w:rPr>
                <w:rStyle w:val="Naglaeno"/>
                <w:b w:val="0"/>
                <w:bCs w:val="0"/>
              </w:rPr>
            </w:pPr>
            <w:r>
              <w:rPr>
                <w:rStyle w:val="Naglaeno"/>
                <w:b w:val="0"/>
                <w:bCs w:val="0"/>
              </w:rPr>
              <w:t>02.05.2019.- do danas</w:t>
            </w:r>
          </w:p>
          <w:p w14:paraId="139F80B6" w14:textId="65028AD0" w:rsidR="004078A0" w:rsidRPr="004078A0" w:rsidRDefault="004078A0" w:rsidP="004078A0">
            <w:pPr>
              <w:spacing w:line="240" w:lineRule="auto"/>
              <w:rPr>
                <w:rStyle w:val="Naglaeno"/>
                <w:b w:val="0"/>
                <w:bCs w:val="0"/>
              </w:rPr>
            </w:pPr>
          </w:p>
        </w:tc>
      </w:tr>
      <w:tr w:rsidR="00067C38" w14:paraId="6EE7A0AD" w14:textId="77777777">
        <w:tc>
          <w:tcPr>
            <w:tcW w:w="2074" w:type="dxa"/>
          </w:tcPr>
          <w:p w14:paraId="1251C2C6" w14:textId="77777777" w:rsidR="00067C38" w:rsidRDefault="00716661">
            <w:pPr>
              <w:pStyle w:val="Naslov1"/>
              <w:outlineLvl w:val="0"/>
            </w:pPr>
            <w:r>
              <w:rPr>
                <w:lang w:bidi="hr-HR"/>
              </w:rPr>
              <w:t>Obrazovanje</w:t>
            </w:r>
          </w:p>
        </w:tc>
        <w:tc>
          <w:tcPr>
            <w:tcW w:w="7646" w:type="dxa"/>
          </w:tcPr>
          <w:p w14:paraId="65A9CFD0" w14:textId="05A3286D" w:rsidR="00067C38" w:rsidRDefault="004078A0">
            <w:pPr>
              <w:pStyle w:val="Naslov2"/>
              <w:outlineLvl w:val="1"/>
            </w:pPr>
            <w:r>
              <w:rPr>
                <w:rStyle w:val="Naglaeno"/>
              </w:rPr>
              <w:t>druga srednja škola beli manastir</w:t>
            </w:r>
            <w:r w:rsidR="00716661">
              <w:rPr>
                <w:lang w:bidi="hr-HR"/>
              </w:rPr>
              <w:t xml:space="preserve">, </w:t>
            </w:r>
            <w:r>
              <w:t>beli manastir</w:t>
            </w:r>
          </w:p>
          <w:p w14:paraId="3E964D02" w14:textId="7724B874" w:rsidR="00067C38" w:rsidRDefault="004078A0">
            <w:pPr>
              <w:pStyle w:val="Naslov3"/>
              <w:outlineLvl w:val="2"/>
            </w:pPr>
            <w:r>
              <w:t>srednja stručna sprema, upravni referent</w:t>
            </w:r>
          </w:p>
          <w:p w14:paraId="34E709CD" w14:textId="77777777" w:rsidR="00067C38" w:rsidRDefault="004078A0">
            <w:pPr>
              <w:spacing w:after="180"/>
            </w:pPr>
            <w:r>
              <w:t xml:space="preserve">Tečaj iz </w:t>
            </w:r>
            <w:proofErr w:type="spellStart"/>
            <w:r>
              <w:t>intrernet</w:t>
            </w:r>
            <w:proofErr w:type="spellEnd"/>
            <w:r>
              <w:t xml:space="preserve"> marketinga i </w:t>
            </w:r>
            <w:proofErr w:type="spellStart"/>
            <w:r>
              <w:t>brendiranja</w:t>
            </w:r>
            <w:proofErr w:type="spellEnd"/>
            <w:r>
              <w:t xml:space="preserve"> završavam 03.06.2026.</w:t>
            </w:r>
          </w:p>
          <w:p w14:paraId="27151587" w14:textId="34A1EE32" w:rsidR="004078A0" w:rsidRDefault="004078A0">
            <w:pPr>
              <w:spacing w:after="180"/>
            </w:pPr>
            <w:r>
              <w:t>Upisala sam školu za Front-</w:t>
            </w:r>
            <w:proofErr w:type="spellStart"/>
            <w:r>
              <w:t>End</w:t>
            </w:r>
            <w:proofErr w:type="spellEnd"/>
            <w:r>
              <w:t xml:space="preserve"> developera, koja započinje 21.05.2026.</w:t>
            </w:r>
          </w:p>
        </w:tc>
      </w:tr>
      <w:tr w:rsidR="00067C38" w14:paraId="62B88F80" w14:textId="77777777">
        <w:tc>
          <w:tcPr>
            <w:tcW w:w="2074" w:type="dxa"/>
          </w:tcPr>
          <w:p w14:paraId="470BF55F" w14:textId="77777777" w:rsidR="00067C38" w:rsidRDefault="00716661">
            <w:pPr>
              <w:pStyle w:val="Naslov1"/>
              <w:outlineLvl w:val="0"/>
            </w:pPr>
            <w:r>
              <w:rPr>
                <w:lang w:bidi="hr-HR"/>
              </w:rPr>
              <w:t>Komunikacija</w:t>
            </w:r>
          </w:p>
        </w:tc>
        <w:tc>
          <w:tcPr>
            <w:tcW w:w="7646" w:type="dxa"/>
          </w:tcPr>
          <w:p w14:paraId="30D12656" w14:textId="13963E65" w:rsidR="00067C38" w:rsidRDefault="004078A0">
            <w:pPr>
              <w:spacing w:after="180"/>
            </w:pPr>
            <w:r>
              <w:t>Ljubazna i profesionalna komunikacija s kolegama i korisnicima, otvorenost za suradnju i rad u timu, snalažljivost u komunikaciji i rješavanju problema,..</w:t>
            </w:r>
          </w:p>
        </w:tc>
      </w:tr>
      <w:tr w:rsidR="00067C38" w14:paraId="5155D6F9" w14:textId="77777777">
        <w:tc>
          <w:tcPr>
            <w:tcW w:w="2074" w:type="dxa"/>
          </w:tcPr>
          <w:p w14:paraId="5D660EAB" w14:textId="432C34AE" w:rsidR="00067C38" w:rsidRDefault="00067C38">
            <w:pPr>
              <w:pStyle w:val="Naslov1"/>
              <w:outlineLvl w:val="0"/>
            </w:pPr>
          </w:p>
        </w:tc>
        <w:tc>
          <w:tcPr>
            <w:tcW w:w="7646" w:type="dxa"/>
          </w:tcPr>
          <w:p w14:paraId="2F4DA8EA" w14:textId="0B6E9283" w:rsidR="00067C38" w:rsidRDefault="00067C38">
            <w:pPr>
              <w:spacing w:after="180"/>
            </w:pPr>
          </w:p>
        </w:tc>
      </w:tr>
      <w:tr w:rsidR="00067C38" w14:paraId="3C29EAB4" w14:textId="77777777">
        <w:tc>
          <w:tcPr>
            <w:tcW w:w="2074" w:type="dxa"/>
          </w:tcPr>
          <w:p w14:paraId="6524F09C" w14:textId="37328B39" w:rsidR="00067C38" w:rsidRDefault="00067C38">
            <w:pPr>
              <w:pStyle w:val="Naslov1"/>
              <w:outlineLvl w:val="0"/>
            </w:pPr>
          </w:p>
        </w:tc>
        <w:tc>
          <w:tcPr>
            <w:tcW w:w="7646" w:type="dxa"/>
          </w:tcPr>
          <w:p w14:paraId="552F8EED" w14:textId="2256A391" w:rsidR="00067C38" w:rsidRDefault="00067C38">
            <w:pPr>
              <w:pStyle w:val="Naslov2"/>
              <w:outlineLvl w:val="1"/>
            </w:pPr>
          </w:p>
          <w:p w14:paraId="1C8AF669" w14:textId="04FA6F89" w:rsidR="00067C38" w:rsidRDefault="00067C38">
            <w:pPr>
              <w:pStyle w:val="Naslov3"/>
              <w:outlineLvl w:val="2"/>
            </w:pPr>
          </w:p>
          <w:p w14:paraId="1A1BEB98" w14:textId="7C466201" w:rsidR="00067C38" w:rsidRDefault="00067C38">
            <w:pPr>
              <w:spacing w:after="180"/>
            </w:pPr>
          </w:p>
        </w:tc>
      </w:tr>
    </w:tbl>
    <w:p w14:paraId="2F1DD5FB" w14:textId="77777777" w:rsidR="00067C38" w:rsidRDefault="00067C38"/>
    <w:sectPr w:rsidR="00067C38" w:rsidSect="009C57A2">
      <w:footerReference w:type="default" r:id="rId8"/>
      <w:pgSz w:w="11906" w:h="16838" w:code="9"/>
      <w:pgMar w:top="1512" w:right="1584" w:bottom="936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69817" w14:textId="77777777" w:rsidR="00FC6710" w:rsidRDefault="00FC6710">
      <w:pPr>
        <w:spacing w:after="0" w:line="240" w:lineRule="auto"/>
      </w:pPr>
      <w:r>
        <w:separator/>
      </w:r>
    </w:p>
  </w:endnote>
  <w:endnote w:type="continuationSeparator" w:id="0">
    <w:p w14:paraId="7D32CDA9" w14:textId="77777777" w:rsidR="00FC6710" w:rsidRDefault="00FC6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31B0B" w14:textId="77777777" w:rsidR="00067C38" w:rsidRDefault="00716661">
    <w:pPr>
      <w:pStyle w:val="Podnoje"/>
    </w:pPr>
    <w:r>
      <w:rPr>
        <w:lang w:bidi="hr-HR"/>
      </w:rPr>
      <w:t xml:space="preserve">Stranica </w:t>
    </w:r>
    <w:r>
      <w:rPr>
        <w:lang w:bidi="hr-HR"/>
      </w:rPr>
      <w:fldChar w:fldCharType="begin"/>
    </w:r>
    <w:r>
      <w:rPr>
        <w:lang w:bidi="hr-HR"/>
      </w:rPr>
      <w:instrText xml:space="preserve"> PAGE </w:instrText>
    </w:r>
    <w:r>
      <w:rPr>
        <w:lang w:bidi="hr-HR"/>
      </w:rPr>
      <w:fldChar w:fldCharType="separate"/>
    </w:r>
    <w:r w:rsidR="009C57A2">
      <w:rPr>
        <w:noProof/>
        <w:lang w:bidi="hr-HR"/>
      </w:rPr>
      <w:t>2</w:t>
    </w:r>
    <w:r>
      <w:rPr>
        <w:lang w:bidi="hr-H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BE4ED" w14:textId="77777777" w:rsidR="00FC6710" w:rsidRDefault="00FC6710">
      <w:pPr>
        <w:spacing w:after="0" w:line="240" w:lineRule="auto"/>
      </w:pPr>
      <w:r>
        <w:separator/>
      </w:r>
    </w:p>
  </w:footnote>
  <w:footnote w:type="continuationSeparator" w:id="0">
    <w:p w14:paraId="18ACA87C" w14:textId="77777777" w:rsidR="00FC6710" w:rsidRDefault="00FC67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1F"/>
    <w:rsid w:val="00067C38"/>
    <w:rsid w:val="001A2D02"/>
    <w:rsid w:val="002C1B3A"/>
    <w:rsid w:val="004078A0"/>
    <w:rsid w:val="00716661"/>
    <w:rsid w:val="009C57A2"/>
    <w:rsid w:val="00A45C75"/>
    <w:rsid w:val="00FA7F1F"/>
    <w:rsid w:val="00FC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3603F"/>
  <w15:chartTrackingRefBased/>
  <w15:docId w15:val="{D99BF6D6-946D-488F-9FDE-1CDEE740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hr-HR" w:eastAsia="ja-JP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link w:val="Naslov1Char"/>
    <w:uiPriority w:val="9"/>
    <w:unhideWhenUsed/>
    <w:qFormat/>
    <w:pPr>
      <w:pBdr>
        <w:right w:val="single" w:sz="8" w:space="4" w:color="262626" w:themeColor="text1" w:themeTint="D9"/>
      </w:pBdr>
      <w:spacing w:after="0" w:line="240" w:lineRule="auto"/>
      <w:jc w:val="right"/>
      <w:outlineLvl w:val="0"/>
    </w:pPr>
    <w:rPr>
      <w:b/>
      <w:bCs/>
      <w:caps/>
      <w:kern w:val="20"/>
    </w:rPr>
  </w:style>
  <w:style w:type="paragraph" w:styleId="Naslov2">
    <w:name w:val="heading 2"/>
    <w:basedOn w:val="Normal"/>
    <w:link w:val="Naslov2Char"/>
    <w:uiPriority w:val="9"/>
    <w:unhideWhenUsed/>
    <w:qFormat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Naslov3">
    <w:name w:val="heading 3"/>
    <w:basedOn w:val="Normal"/>
    <w:link w:val="Naslov3Char"/>
    <w:uiPriority w:val="9"/>
    <w:unhideWhenUsed/>
    <w:qFormat/>
    <w:pPr>
      <w:keepNext/>
      <w:keepLines/>
      <w:spacing w:after="80"/>
      <w:outlineLvl w:val="2"/>
    </w:pPr>
    <w:rPr>
      <w:caps/>
      <w:color w:val="7F7F7F" w:themeColor="text1" w:themeTint="80"/>
      <w:szCs w:val="17"/>
    </w:rPr>
  </w:style>
  <w:style w:type="paragraph" w:styleId="Naslov4">
    <w:name w:val="heading 4"/>
    <w:basedOn w:val="Normal"/>
    <w:link w:val="Naslov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Naslov5">
    <w:name w:val="heading 5"/>
    <w:basedOn w:val="Normal"/>
    <w:link w:val="Naslov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Naslov6">
    <w:name w:val="heading 6"/>
    <w:basedOn w:val="Normal"/>
    <w:link w:val="Naslov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D4E07" w:themeColor="accent1" w:themeShade="7F"/>
    </w:rPr>
  </w:style>
  <w:style w:type="paragraph" w:styleId="Naslov7">
    <w:name w:val="heading 7"/>
    <w:basedOn w:val="Normal"/>
    <w:link w:val="Naslov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D4E07" w:themeColor="accent1" w:themeShade="7F"/>
    </w:rPr>
  </w:style>
  <w:style w:type="paragraph" w:styleId="Naslov8">
    <w:name w:val="heading 8"/>
    <w:basedOn w:val="Normal"/>
    <w:link w:val="Naslov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Naslov9">
    <w:name w:val="heading 9"/>
    <w:basedOn w:val="Normal"/>
    <w:link w:val="Naslov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Pr>
      <w:b/>
      <w:bCs/>
      <w:caps/>
      <w:kern w:val="20"/>
    </w:rPr>
  </w:style>
  <w:style w:type="character" w:customStyle="1" w:styleId="Naslov2Char">
    <w:name w:val="Naslov 2 Char"/>
    <w:basedOn w:val="Zadanifontodlomka"/>
    <w:link w:val="Naslov2"/>
    <w:uiPriority w:val="9"/>
    <w:rPr>
      <w:caps/>
      <w:color w:val="000000" w:themeColor="text1"/>
      <w:kern w:val="20"/>
    </w:rPr>
  </w:style>
  <w:style w:type="character" w:styleId="Tekstrezerviranogmjesta">
    <w:name w:val="Placeholder Text"/>
    <w:basedOn w:val="Zadanifontodlomka"/>
    <w:uiPriority w:val="99"/>
    <w:semiHidden/>
    <w:rPr>
      <w:color w:val="808080"/>
    </w:rPr>
  </w:style>
  <w:style w:type="table" w:styleId="Reetkatablice">
    <w:name w:val="Table Grid"/>
    <w:basedOn w:val="Obinatablica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aglaeno">
    <w:name w:val="Strong"/>
    <w:basedOn w:val="Zadanifontodlomka"/>
    <w:uiPriority w:val="5"/>
    <w:qFormat/>
    <w:rPr>
      <w:b/>
      <w:bCs/>
    </w:rPr>
  </w:style>
  <w:style w:type="character" w:customStyle="1" w:styleId="Naslov3Char">
    <w:name w:val="Naslov 3 Char"/>
    <w:basedOn w:val="Zadanifontodlomka"/>
    <w:link w:val="Naslov3"/>
    <w:uiPriority w:val="9"/>
    <w:rPr>
      <w:caps/>
      <w:color w:val="7F7F7F" w:themeColor="text1" w:themeTint="80"/>
      <w:szCs w:val="17"/>
    </w:rPr>
  </w:style>
  <w:style w:type="paragraph" w:customStyle="1" w:styleId="Imeiprezime">
    <w:name w:val="Ime i prezime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caps/>
      <w:sz w:val="48"/>
      <w:szCs w:val="48"/>
    </w:rPr>
  </w:style>
  <w:style w:type="character" w:styleId="Istaknuto">
    <w:name w:val="Emphasis"/>
    <w:basedOn w:val="Zadanifontodlomka"/>
    <w:uiPriority w:val="4"/>
    <w:unhideWhenUsed/>
    <w:qFormat/>
    <w:rPr>
      <w:b/>
      <w:iCs w:val="0"/>
      <w:color w:val="0D0D0D" w:themeColor="text1" w:themeTint="F2"/>
    </w:rPr>
  </w:style>
  <w:style w:type="paragraph" w:styleId="Zaglavlje">
    <w:name w:val="header"/>
    <w:basedOn w:val="Normal"/>
    <w:link w:val="ZaglavljeChar"/>
    <w:uiPriority w:val="99"/>
    <w:unhideWhenUsed/>
    <w:qFormat/>
    <w:pPr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</w:style>
  <w:style w:type="paragraph" w:styleId="Podnoje">
    <w:name w:val="footer"/>
    <w:basedOn w:val="Normal"/>
    <w:link w:val="PodnojeChar"/>
    <w:uiPriority w:val="99"/>
    <w:unhideWhenUsed/>
    <w:qFormat/>
    <w:pPr>
      <w:spacing w:before="240" w:after="0" w:line="240" w:lineRule="auto"/>
      <w:jc w:val="right"/>
    </w:pPr>
    <w:rPr>
      <w:b/>
      <w:bCs/>
      <w:caps/>
      <w:sz w:val="16"/>
      <w:szCs w:val="16"/>
    </w:rPr>
  </w:style>
  <w:style w:type="character" w:customStyle="1" w:styleId="PodnojeChar">
    <w:name w:val="Podnožje Char"/>
    <w:basedOn w:val="Zadanifontodlomka"/>
    <w:link w:val="Podnoje"/>
    <w:uiPriority w:val="99"/>
    <w:rPr>
      <w:b/>
      <w:bCs/>
      <w:caps/>
      <w:sz w:val="16"/>
      <w:szCs w:val="16"/>
    </w:rPr>
  </w:style>
  <w:style w:type="character" w:customStyle="1" w:styleId="Naslov4Char">
    <w:name w:val="Naslov 4 Char"/>
    <w:basedOn w:val="Zadanifontodlomka"/>
    <w:link w:val="Naslov4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Naslov5Char">
    <w:name w:val="Naslov 5 Char"/>
    <w:basedOn w:val="Zadanifontodlomka"/>
    <w:link w:val="Naslov5"/>
    <w:uiPriority w:val="9"/>
    <w:semiHidden/>
    <w:rPr>
      <w:rFonts w:asciiTheme="majorHAnsi" w:eastAsiaTheme="majorEastAsia" w:hAnsiTheme="majorHAnsi" w:cstheme="majorBidi"/>
    </w:rPr>
  </w:style>
  <w:style w:type="character" w:customStyle="1" w:styleId="Naslov6Char">
    <w:name w:val="Naslov 6 Char"/>
    <w:basedOn w:val="Zadanifontodlomka"/>
    <w:link w:val="Naslov6"/>
    <w:uiPriority w:val="9"/>
    <w:semiHidden/>
    <w:rPr>
      <w:rFonts w:asciiTheme="majorHAnsi" w:eastAsiaTheme="majorEastAsia" w:hAnsiTheme="majorHAnsi" w:cstheme="majorBidi"/>
      <w:color w:val="3D4E07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Pr>
      <w:rFonts w:asciiTheme="majorHAnsi" w:eastAsiaTheme="majorEastAsia" w:hAnsiTheme="majorHAnsi" w:cstheme="majorBidi"/>
      <w:i/>
      <w:iCs/>
      <w:color w:val="3D4E07" w:themeColor="accent1" w:themeShade="7F"/>
    </w:rPr>
  </w:style>
  <w:style w:type="character" w:customStyle="1" w:styleId="Naslov8Char">
    <w:name w:val="Naslov 8 Char"/>
    <w:basedOn w:val="Zadanifontodlomka"/>
    <w:link w:val="Naslov8"/>
    <w:uiPriority w:val="9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Naslov9Char">
    <w:name w:val="Naslov 9 Char"/>
    <w:basedOn w:val="Zadanifontodlomka"/>
    <w:link w:val="Naslov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Jakoisticanje">
    <w:name w:val="Intense Emphasis"/>
    <w:basedOn w:val="Zadanifontodlomka"/>
    <w:uiPriority w:val="21"/>
    <w:semiHidden/>
    <w:unhideWhenUsed/>
    <w:qFormat/>
    <w:rPr>
      <w:b/>
      <w:i/>
      <w:iCs/>
      <w:color w:val="262626" w:themeColor="text1" w:themeTint="D9"/>
    </w:rPr>
  </w:style>
  <w:style w:type="paragraph" w:styleId="Naglaencitat">
    <w:name w:val="Intense Quote"/>
    <w:basedOn w:val="Normal"/>
    <w:next w:val="Normal"/>
    <w:link w:val="NaglaencitatChar"/>
    <w:uiPriority w:val="30"/>
    <w:semiHidden/>
    <w:unhideWhenUsed/>
    <w:qFormat/>
    <w:pPr>
      <w:pBdr>
        <w:top w:val="single" w:sz="4" w:space="10" w:color="7C9E0E" w:themeColor="accent1"/>
        <w:bottom w:val="single" w:sz="4" w:space="10" w:color="7C9E0E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NaglaencitatChar">
    <w:name w:val="Naglašen citat Char"/>
    <w:basedOn w:val="Zadanifontodlomka"/>
    <w:link w:val="Naglaencitat"/>
    <w:uiPriority w:val="30"/>
    <w:semiHidden/>
    <w:rPr>
      <w:i/>
      <w:iCs/>
    </w:rPr>
  </w:style>
  <w:style w:type="character" w:styleId="Istaknutareferenca">
    <w:name w:val="Intense Reference"/>
    <w:basedOn w:val="Zadanifontodlomka"/>
    <w:uiPriority w:val="32"/>
    <w:semiHidden/>
    <w:unhideWhenUsed/>
    <w:qFormat/>
    <w:rPr>
      <w:b/>
      <w:bCs/>
      <w:caps w:val="0"/>
      <w:smallCaps/>
      <w:color w:val="262626" w:themeColor="text1" w:themeTint="D9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nat\AppData\Roaming\Microsoft\Templates\Osnovni%20&#382;ivotopi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E8E90396E14F22BF63C586E1ED29AA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5EADB1B0-9FBF-4C1D-B31F-AA37C3A8A240}"/>
      </w:docPartPr>
      <w:docPartBody>
        <w:p w:rsidR="00000000" w:rsidRDefault="00086A7D">
          <w:pPr>
            <w:pStyle w:val="32E8E90396E14F22BF63C586E1ED29AA"/>
          </w:pPr>
          <w:r>
            <w:rPr>
              <w:lang w:bidi="hr-HR"/>
            </w:rPr>
            <w:t>Vaše ime i prezime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7D"/>
    <w:rsid w:val="0008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32E8E90396E14F22BF63C586E1ED29AA">
    <w:name w:val="32E8E90396E14F22BF63C586E1ED29AA"/>
  </w:style>
  <w:style w:type="paragraph" w:customStyle="1" w:styleId="0C4FAD0A5D1A47549BDD7BC284E0BC85">
    <w:name w:val="0C4FAD0A5D1A47549BDD7BC284E0BC85"/>
  </w:style>
  <w:style w:type="paragraph" w:customStyle="1" w:styleId="FE9689DD9A6B4123A55EC488B88F6864">
    <w:name w:val="FE9689DD9A6B4123A55EC488B88F6864"/>
  </w:style>
  <w:style w:type="paragraph" w:customStyle="1" w:styleId="2D868E6DEEC0446D8E03776D3A6A09FE">
    <w:name w:val="2D868E6DEEC0446D8E03776D3A6A09FE"/>
  </w:style>
  <w:style w:type="paragraph" w:customStyle="1" w:styleId="2E4B5B4D08804AAE82AC1A491EB26F3C">
    <w:name w:val="2E4B5B4D08804AAE82AC1A491EB26F3C"/>
  </w:style>
  <w:style w:type="paragraph" w:customStyle="1" w:styleId="701B206909A241F8B4AC394A1E5F8E24">
    <w:name w:val="701B206909A241F8B4AC394A1E5F8E24"/>
  </w:style>
  <w:style w:type="character" w:styleId="Tekstrezerviranogmjesta">
    <w:name w:val="Placeholder Text"/>
    <w:basedOn w:val="Zadanifontodlomka"/>
    <w:uiPriority w:val="99"/>
    <w:semiHidden/>
    <w:rPr>
      <w:color w:val="808080"/>
    </w:rPr>
  </w:style>
  <w:style w:type="paragraph" w:customStyle="1" w:styleId="4D8137F43B8642879C3466CC5411C693">
    <w:name w:val="4D8137F43B8642879C3466CC5411C693"/>
  </w:style>
  <w:style w:type="character" w:styleId="Naglaeno">
    <w:name w:val="Strong"/>
    <w:basedOn w:val="Zadanifontodlomka"/>
    <w:uiPriority w:val="5"/>
    <w:qFormat/>
    <w:rPr>
      <w:b/>
      <w:bCs/>
    </w:rPr>
  </w:style>
  <w:style w:type="paragraph" w:customStyle="1" w:styleId="1F01BA212C3244F8A00A349EA4E11E60">
    <w:name w:val="1F01BA212C3244F8A00A349EA4E11E60"/>
  </w:style>
  <w:style w:type="paragraph" w:customStyle="1" w:styleId="920AF2445A1C4FA0BB628AA2C98671BC">
    <w:name w:val="920AF2445A1C4FA0BB628AA2C98671BC"/>
  </w:style>
  <w:style w:type="paragraph" w:customStyle="1" w:styleId="E53A8E20B1654F4F9848871973273C22">
    <w:name w:val="E53A8E20B1654F4F9848871973273C22"/>
  </w:style>
  <w:style w:type="paragraph" w:customStyle="1" w:styleId="1AAA775C869045D4A7AE3FB737043B4C">
    <w:name w:val="1AAA775C869045D4A7AE3FB737043B4C"/>
  </w:style>
  <w:style w:type="paragraph" w:customStyle="1" w:styleId="13CAB3CC6D214294B1DD6466238354D3">
    <w:name w:val="13CAB3CC6D214294B1DD6466238354D3"/>
  </w:style>
  <w:style w:type="paragraph" w:customStyle="1" w:styleId="31AFCD33469547DBB94D871047144D4C">
    <w:name w:val="31AFCD33469547DBB94D871047144D4C"/>
  </w:style>
  <w:style w:type="paragraph" w:customStyle="1" w:styleId="8865839F7E95441C81BBEE537CA691A7">
    <w:name w:val="8865839F7E95441C81BBEE537CA691A7"/>
  </w:style>
  <w:style w:type="paragraph" w:customStyle="1" w:styleId="C7BECAE5F3004645BE4AD39F8CA0ADF0">
    <w:name w:val="C7BECAE5F3004645BE4AD39F8CA0ADF0"/>
  </w:style>
  <w:style w:type="paragraph" w:customStyle="1" w:styleId="7B84E736B3A64948BF1F2D50517B6867">
    <w:name w:val="7B84E736B3A64948BF1F2D50517B6867"/>
  </w:style>
  <w:style w:type="paragraph" w:customStyle="1" w:styleId="AD1AAA690F36443EADB2D72971D724C7">
    <w:name w:val="AD1AAA690F36443EADB2D72971D724C7"/>
  </w:style>
  <w:style w:type="paragraph" w:customStyle="1" w:styleId="180F661352124D1581E6A04A4553E58B">
    <w:name w:val="180F661352124D1581E6A04A4553E58B"/>
  </w:style>
  <w:style w:type="paragraph" w:customStyle="1" w:styleId="B9DC7FD63CA3419D82449FCF1ECCEFBC">
    <w:name w:val="B9DC7FD63CA3419D82449FCF1ECCEFBC"/>
  </w:style>
  <w:style w:type="paragraph" w:customStyle="1" w:styleId="69B630CB37694F30B8FDC81B62CC4230">
    <w:name w:val="69B630CB37694F30B8FDC81B62CC4230"/>
  </w:style>
  <w:style w:type="paragraph" w:customStyle="1" w:styleId="093D69A20FB945D19F37698136C549AC">
    <w:name w:val="093D69A20FB945D19F37698136C549AC"/>
  </w:style>
  <w:style w:type="paragraph" w:customStyle="1" w:styleId="DF15BA5215FD4CA5A447BD2ED29FA036">
    <w:name w:val="DF15BA5215FD4CA5A447BD2ED29FA036"/>
  </w:style>
  <w:style w:type="paragraph" w:customStyle="1" w:styleId="7B0801A33DB14785B3EAF30F1022EC5E">
    <w:name w:val="7B0801A33DB14785B3EAF30F1022EC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0946AFFA-ED21-4CB8-85D0-5E139DEBDA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D473F2-88E6-472D-8B39-3543FF833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Osnovni životopis</Template>
  <TotalTime>30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lUCIJA BOSAK</dc:creator>
  <cp:keywords/>
  <dc:description/>
  <cp:lastModifiedBy>Renato Bosak</cp:lastModifiedBy>
  <cp:revision>1</cp:revision>
  <dcterms:created xsi:type="dcterms:W3CDTF">2026-05-11T16:48:00Z</dcterms:created>
  <dcterms:modified xsi:type="dcterms:W3CDTF">2026-05-11T17:18:00Z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TC034566219991</vt:lpwstr>
  </property>
</Properties>
</file>